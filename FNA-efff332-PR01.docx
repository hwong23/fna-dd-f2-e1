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STEF@efff332</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1.efff332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1.efff332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1.efff332</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e3ffc111-8763-4159-8a8a-9600b789d442"/>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280"/>
        <w:gridCol w:w="664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1.efff332</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6fefd2ac-a84f-4d0a-871f-070d2d94c869"/>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1.efff332</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c9e54541-d05f-4aa1-b33d-061fc1187bb8"/>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2451c655-36cc-4dcd-a5e4-3224cb26fc52"/>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50269cac-dc85-427e-b00c-a262dc6b1297"/>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18335c80-0928-454c-b635-44e7da05dcfd"/>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1.efff332</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7da77d09-0b23-4951-b304-25800b9d7766"/>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1.efff332</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1.efff332</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3ca265e3-6310-4e17-b7a3-597d51f4247b"/>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6366dbb5-415e-4cc2-85f7-c38c5b3d3079"/>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1.efff332</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f283022f-24d1-4a00-a9d6-89917a06f881"/>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32af4723-2470-4f1c-8054-38fde8e6ed87"/>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1.efff332 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2e7574b4-da30-49bb-bb60-f4b64a2f96e8"/>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1.efff332</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7efa78cc-16e4-4afc-ac8f-fa32bc68e449"/>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1.efff332</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c8544238-515c-4a91-8b49-3507516758d1"/>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1.efff332</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9475c9c7-e3e8-410e-8a55-5b4b921fa4e9"/>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1.efff332</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1.efff332</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6"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3">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5"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SourceCode"/>
      </w:pPr>
      <w:r>
        <w:rPr>
          <w:rStyle w:val="VerbatimChar"/>
        </w:rPr>
        <w:t xml:space="preserve">1. Debe estar ordenada en aspectos, como mínimo</w:t>
      </w:r>
      <w:r>
        <w:br/>
      </w:r>
      <w:r>
        <w:rPr>
          <w:rStyle w:val="VerbatimChar"/>
        </w:rPr>
        <w:t xml:space="preserve">    1. Riesgos técnicos</w:t>
      </w:r>
      <w:r>
        <w:br/>
      </w:r>
      <w:r>
        <w:rPr>
          <w:rStyle w:val="VerbatimChar"/>
        </w:rPr>
        <w:t xml:space="preserve">    2. Puntos de Sensibilidad al Cambio</w:t>
      </w:r>
      <w:r>
        <w:br/>
      </w:r>
      <w:r>
        <w:rPr>
          <w:rStyle w:val="VerbatimChar"/>
        </w:rPr>
        <w:t xml:space="preserve">    3. Compensaciones</w:t>
      </w:r>
      <w:r>
        <w:br/>
      </w:r>
      <w:r>
        <w:rPr>
          <w:rStyle w:val="VerbatimChar"/>
        </w:rPr>
        <w:t xml:space="preserve">    4. Costo / Beneficio</w:t>
      </w:r>
      <w:r>
        <w:br/>
      </w:r>
      <w:r>
        <w:br/>
      </w:r>
      <w:r>
        <w:rPr>
          <w:rStyle w:val="VerbatimChar"/>
        </w:rPr>
        <w:t xml:space="preserve">2. Debe estar implementado por elementos básicos y las operaciones sobre estos</w:t>
      </w:r>
      <w:r>
        <w:br/>
      </w:r>
      <w:r>
        <w:rPr>
          <w:rStyle w:val="VerbatimChar"/>
        </w:rPr>
        <w:t xml:space="preserve">    1. Escenarios de calidad: elaboración de escenarios</w:t>
      </w:r>
      <w:r>
        <w:br/>
      </w:r>
      <w:r>
        <w:rPr>
          <w:rStyle w:val="VerbatimChar"/>
        </w:rPr>
        <w:t xml:space="preserve">    2. Sistema de puntuación: evaluación de escenarios (puntaje)</w:t>
      </w:r>
      <w:r>
        <w:br/>
      </w:r>
      <w:r>
        <w:rPr>
          <w:rStyle w:val="VerbatimChar"/>
        </w:rPr>
        <w:t xml:space="preserve">    3. Árbol de utilidad (diversificación): proveer alternativas de caminos </w:t>
      </w:r>
      <w:r>
        <w:br/>
      </w:r>
      <w:r>
        <w:rPr>
          <w:rStyle w:val="VerbatimChar"/>
        </w:rPr>
        <w:t xml:space="preserve">       y puntajes de un escenario</w:t>
      </w:r>
    </w:p>
    <w:bookmarkStart w:id="184" w:name="escenarios"/>
    <w:p>
      <w:pPr>
        <w:pStyle w:val="Ttulo3"/>
      </w:pPr>
      <w:r>
        <w:t xml:space="preserve">Escenarios</w:t>
      </w:r>
    </w:p>
    <w:p>
      <w:pPr>
        <w:pStyle w:val="FirstParagraph"/>
      </w:pPr>
      <w:r>
        <w:t xml:space="preserve">Los escenarios de evaluación, en este contexto, son las operaciones más usadas por el negocio.</w:t>
      </w:r>
    </w:p>
    <w:bookmarkEnd w:id="184"/>
    <w:bookmarkEnd w:id="185"/>
    <w:bookmarkEnd w:id="186"/>
    <w:bookmarkStart w:id="191" w:name="referencias"/>
    <w:p>
      <w:pPr>
        <w:pStyle w:val="Ttulo1"/>
      </w:pPr>
      <w:r>
        <w:t xml:space="preserve">Referencias</w:t>
      </w:r>
    </w:p>
    <w:bookmarkStart w:id="187" w:name="refs"/>
    <w:p>
      <w:pPr>
        <w:pStyle w:val="Bibliography"/>
      </w:pPr>
      <w:r>
        <w:t xml:space="preserve">E-Service. Situación SOA Actual del FNA. Etapa I. (2022).</w:t>
      </w:r>
    </w:p>
    <w:bookmarkEnd w:id="187"/>
    <w:bookmarkStart w:id="188" w:name="refs"/>
    <w:p>
      <w:pPr>
        <w:pStyle w:val="Bibliography"/>
      </w:pPr>
      <w:r>
        <w:t xml:space="preserve">E-Service. Arquitectura de Referencia del FNA. Etapa II. (2023).</w:t>
      </w:r>
    </w:p>
    <w:bookmarkEnd w:id="188"/>
    <w:bookmarkStart w:id="189" w:name="refs"/>
    <w:p>
      <w:pPr>
        <w:pStyle w:val="Bibliography"/>
      </w:pPr>
      <w:r>
        <w:t xml:space="preserve">E-Service. Hoja de Ruta e Iniciativas. Etapa III. (2023).</w:t>
      </w:r>
    </w:p>
    <w:bookmarkEnd w:id="189"/>
    <w:bookmarkStart w:id="190" w:name="refs"/>
    <w:p>
      <w:pPr>
        <w:pStyle w:val="Bibliography"/>
      </w:pPr>
      <w:r>
        <w:t xml:space="preserve">TOGAF 9.1. Risk Management (2023). En https://pubs.opengroup.org/architecture/togaf9-doc/arch/chap27.html</w:t>
      </w:r>
    </w:p>
    <w:bookmarkEnd w:id="190"/>
    <w:bookmarkEnd w:id="19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efff332407aad8f8bcc3f5d1bcd1b283c7516d8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efff332407aad8f8bcc3f5d1bcd1b283c7516d8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2023-07-03T19:30:19Z</dcterms:created>
  <dcterms:modified xsi:type="dcterms:W3CDTF">2023-07-03T19:30:19Z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