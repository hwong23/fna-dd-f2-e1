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STEF@193f6c8</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1.193f6c8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1.193f6c8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1.193f6c8</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a1280199-ce01-4a9c-9d10-66a9bb8e7ed9"/>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358909b1-2715-41e2-b8e3-1215f615f13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b34eace3-c76f-4b0b-8cc2-56a845a7c5a7"/>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971aef64-75d3-429c-86bd-c1db377c465d"/>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7e25cb3b-b542-4ca8-9c5f-b4a914a7cd1c"/>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7323693-0c9a-40c2-b2a4-d064728c4fc0"/>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f9b8156-553c-4f90-bdfa-6f1b01db6839"/>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9610e0e-4089-4f4c-a8d2-460d7368cc01"/>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41bf3d8e-3b71-42ed-9315-4371e57f9f9c"/>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1.193f6c8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bb9e95761920974bb27c6f81c96837607e74875"/>
    <w:p>
      <w:pPr>
        <w:pStyle w:val="Ttulo2"/>
      </w:pPr>
      <w:r>
        <w:t xml:space="preserve">Anexo (@).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449732c5dda955ba31b3f83466548a54eda3bae"/>
    <w:p>
      <w:pPr>
        <w:pStyle w:val="Ttulo2"/>
      </w:pPr>
      <w:r>
        <w:t xml:space="preserve">Anexo (@).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b465b81-0028-40ac-a5bc-2ae41c86a4ef"/>
    <w:p>
      <w:pPr>
        <w:pStyle w:val="CaptionedFigure"/>
      </w:pPr>
      <w:bookmarkStart w:id="162" w:name="fig:"/>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1.193f6c8</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a02394b8-369b-43c7-99e7-a2d01cd24a3f"/>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e0fa9cd6-9283-4300-9b11-9ece48d7f472"/>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1.193f6c8</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93f6c8d10988b8ea955fcd40484bf9bb1290785/"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93f6c8d10988b8ea955fcd40484bf9bb1290785/"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2023-07-21T11:06:41Z</dcterms:created>
  <dcterms:modified xsi:type="dcterms:W3CDTF">2023-07-21T11:06:41Z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