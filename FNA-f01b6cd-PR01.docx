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STEF@f01b6cd</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1.f01b6cd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1.f01b6cd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1.f01b6cd</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f5230ff-dead-48f0-98e0-d9f861a37fb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9c00123-8c62-44f2-b08a-11f1d384424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7f3ce951-3a5d-4b9e-8501-6575c54022d0"/>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be920a8-cc00-4bf3-94dd-9684b710ce32"/>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6fe969ec-0273-4fe2-9be6-5e9e85e54c81"/>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6633d7f-5b25-484e-b862-d734c6b1c47f"/>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38204ebd-76d2-49d7-8ebe-5b440e8f3a77"/>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3b095d89-dc21-49fe-9fa5-6375909652d2"/>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849fc17-f769-4472-a636-533d98e77e78"/>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1.f01b6cd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dm.gif"/>
    <w:p>
      <w:pPr>
        <w:pStyle w:val="CaptionedFigure"/>
      </w:pPr>
      <w:bookmarkStart w:id="162" w:name="fig:adm.gif"/>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1.f01b6cd</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f0fecd4f-0794-417a-930c-f1d26cb709d7"/>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8036a7c4-e46c-4f6e-a5c4-a53882de6d72"/>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1.f01b6cd</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f01b6cdb0bce895ae08925e528ce837123088a4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f01b6cdb0bce895ae08925e528ce837123088a4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2023-07-24T13:24:45Z</dcterms:created>
  <dcterms:modified xsi:type="dcterms:W3CDTF">2023-07-24T13:24:45Z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