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STEF@13402c6</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1.13402c6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1.13402c6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1.13402c6</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4002ab65-f8df-470d-87ca-fc9ec4c55a12"/>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e1d07f9-c2fb-48e0-b0dd-429d749dd031"/>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0bda2ea3-3b0e-4334-9477-1e85b4d64d4a"/>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48d4dd19-22a5-452e-b80d-b6a58cbade1d"/>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ac1ad24-d931-4c29-a945-f08e8e3a18f3"/>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43da20cf-c747-41bb-a0bc-3ed22545441d"/>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961f5fd-636c-463c-a4cd-95c95ff194c4"/>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f449e101-cc46-4882-a49c-106679307e80"/>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27024f97-4bf6-4a83-b9e1-ca8ff452b5db"/>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1.13402c6 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62" w:name="fig:adm.gif"/>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1.13402c6</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d1f5c14c-3520-4bc1-8a3c-34c9913ed2a2"/>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bbeceb99-1d72-471d-ac2a-c91868469268"/>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1.13402c6</w:t>
            </w:r>
            <w:r>
              <w:t xml:space="preserve"> </w:t>
            </w:r>
            <w:r>
              <w:t xml:space="preserve">del 24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402c60deee3c2f14d1ae7feb67726315669da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13402c60deee3c2f14d1ae7feb67726315669dae/"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2023-07-24T13:28:01Z</dcterms:created>
  <dcterms:modified xsi:type="dcterms:W3CDTF">2023-07-24T13:28:01Z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