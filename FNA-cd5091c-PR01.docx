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STEF@cd5091c</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1.cd5091c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1.cd5091c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1.cd5091c</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a858313-78f1-4c3c-9a0f-ad26a80aeb2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f35f5ef6-7f63-4bd7-be8b-3e1bcb84ca95"/>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449c731f-aab4-402a-8b29-02c5b7e45ff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b0b12b57-28cf-4f6c-af05-d586d86e3891"/>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02f2539c-be61-4b16-965c-575313f7b746"/>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70d62f47-9b79-4e61-a721-eee7006bc795"/>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d235ad2c-b426-4e4d-8a8e-d0e7d6a021c9"/>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10cfe232-05a5-428e-bc17-bc3e8a009b54"/>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3be11556-b3b3-4d52-9163-e6974d85b880"/>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1fca0791-2c23-44e0-a295-3ec88a675b31"/>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8dad4b09-2639-44c7-9999-d5ec574177a3"/>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1.cd5091c 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740c5ac6-a87d-47db-bd4f-7735a944b03a"/>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e135af28-bbbd-4e84-a3e4-bd97f166c66a"/>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1.cd5091c</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691bcb10-c31a-4d11-b724-66b8b5de7f66"/>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ef0402c9-e8c2-4d0a-aa32-9a0378a7f189"/>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1.cd5091c</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SourceCode"/>
      </w:pPr>
      <w:r>
        <w:rPr>
          <w:rStyle w:val="VerbatimChar"/>
        </w:rPr>
        <w:t xml:space="preserve">1. Debe estar ordenada en aspectos, como mínimo</w:t>
      </w:r>
      <w:r>
        <w:br/>
      </w:r>
      <w:r>
        <w:rPr>
          <w:rStyle w:val="VerbatimChar"/>
        </w:rPr>
        <w:t xml:space="preserve">    1. Riesgos técnicos</w:t>
      </w:r>
      <w:r>
        <w:br/>
      </w:r>
      <w:r>
        <w:rPr>
          <w:rStyle w:val="VerbatimChar"/>
        </w:rPr>
        <w:t xml:space="preserve">    2. Puntos de Sensibilidad al Cambio</w:t>
      </w:r>
      <w:r>
        <w:br/>
      </w:r>
      <w:r>
        <w:rPr>
          <w:rStyle w:val="VerbatimChar"/>
        </w:rPr>
        <w:t xml:space="preserve">    3. Compensaciones</w:t>
      </w:r>
      <w:r>
        <w:br/>
      </w:r>
      <w:r>
        <w:rPr>
          <w:rStyle w:val="VerbatimChar"/>
        </w:rPr>
        <w:t xml:space="preserve">    4. Costo / Beneficio</w:t>
      </w:r>
      <w:r>
        <w:br/>
      </w:r>
      <w:r>
        <w:br/>
      </w:r>
      <w:r>
        <w:br/>
      </w:r>
      <w:r>
        <w:rPr>
          <w:rStyle w:val="VerbatimChar"/>
        </w:rPr>
        <w:t xml:space="preserve">2. Debe estar implementado por elementos básicos y las operaciones sobre estos</w:t>
      </w:r>
      <w:r>
        <w:br/>
      </w:r>
      <w:r>
        <w:rPr>
          <w:rStyle w:val="VerbatimChar"/>
        </w:rPr>
        <w:t xml:space="preserve">    1. Escenarios de calidad: elaboración de escenarios</w:t>
      </w:r>
      <w:r>
        <w:br/>
      </w:r>
      <w:r>
        <w:rPr>
          <w:rStyle w:val="VerbatimChar"/>
        </w:rPr>
        <w:t xml:space="preserve">    2. Sistema de puntuación: evaluación de escenarios (puntaje)</w:t>
      </w:r>
      <w:r>
        <w:br/>
      </w:r>
      <w:r>
        <w:rPr>
          <w:rStyle w:val="VerbatimChar"/>
        </w:rPr>
        <w:t xml:space="preserve">    3. Árbol de utilidad (diversificación): proveer alternativas de caminos </w:t>
      </w:r>
      <w:r>
        <w:br/>
      </w:r>
      <w:r>
        <w:rPr>
          <w:rStyle w:val="VerbatimChar"/>
        </w:rPr>
        <w:t xml:space="preserve">       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3"/>
        </w:numPr>
        <w:pStyle w:val="Compact"/>
      </w:pPr>
      <w:r>
        <w:t xml:space="preserve">Método de Evaluación de Arquitectura, ATAM. Open Group</w:t>
      </w:r>
    </w:p>
    <w:p>
      <w:pPr>
        <w:numPr>
          <w:ilvl w:val="0"/>
          <w:numId w:val="1033"/>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d5091cb505b8933c90cb47c8819237bfd2f9c6e/"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d5091cb505b8933c90cb47c8819237bfd2f9c6e/"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2023-07-04T14:51:32Z</dcterms:created>
  <dcterms:modified xsi:type="dcterms:W3CDTF">2023-07-04T14:51:32Z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