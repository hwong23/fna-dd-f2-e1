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STEF@56bccdf</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1.56bccdf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1.56bccdf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1.56bccdf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cf6b679-ac27-4e32-ac69-a3095bdd477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fa436df-53c8-4565-91a6-cf3e2c87fc58"/>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a4a415dd-5052-40bf-9d15-8654a2a7c5b5"/>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ef4c66f2-0231-4eda-816e-a56b59c2ab8b"/>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b1188192-1d24-49f9-9dfc-51b66c4e9808"/>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f500b91-932a-4e13-be88-7f705fdc1980"/>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34dec35-3084-4cd4-9e23-de33ba5a78f9"/>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028b954-16c1-4c5f-b409-acea39ec7e58"/>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23854b19-f233-4569-95b6-d087a3833740"/>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1.56bccdf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dm.gif"/>
    <w:p>
      <w:pPr>
        <w:pStyle w:val="CaptionedFigure"/>
      </w:pPr>
      <w:bookmarkStart w:id="162" w:name="fig:adm.gif"/>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1.56bccdf</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b59f53d2-730d-4a89-bc47-5b46e3e49e47"/>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c95fd04b-9096-44d3-859a-b35dde17329b"/>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1.56bccdf</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6bccdf9c5425f18ed5f41d07ebead8ea8c4b0c8/"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6bccdf9c5425f18ed5f41d07ebead8ea8c4b0c8/"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2023-07-21T11:08:26Z</dcterms:created>
  <dcterms:modified xsi:type="dcterms:W3CDTF">2023-07-21T11:08:26Z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