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STEF@ce58aec</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1.ce58aec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1.ce58aec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1.ce58aec</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d43b55a-e235-4ba5-acb4-5d5d27307c37"/>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d8e26590-b6a1-43f7-bcfc-fd8b8014db1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67bba9cf-cbfa-498d-882f-40a8dd374bbd"/>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409d751-1e03-455d-9ada-66b6480350c8"/>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e33a9429-8430-403b-8f80-7168647950ec"/>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ec551311-ac98-4526-9395-93c09d35f115"/>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529c7d67-9968-49c1-8963-a38beb53efb7"/>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0d55ec66-8629-43a5-978e-6435cd8cc1a7"/>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bccdde8a-4e45-47d5-8fbf-d07c43c2abca"/>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923ede4b-4909-470e-859c-490201743565"/>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b66de788-5ff9-4205-b771-f42a14dd4729"/>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1.ce58aec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bb9e95761920974bb27c6f81c96837607e74875"/>
    <w:p>
      <w:pPr>
        <w:pStyle w:val="Ttulo2"/>
      </w:pPr>
      <w:r>
        <w:t xml:space="preserve">Anexo (@).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449732c5dda955ba31b3f83466548a54eda3bae"/>
    <w:p>
      <w:pPr>
        <w:pStyle w:val="Ttulo2"/>
      </w:pPr>
      <w:r>
        <w:t xml:space="preserve">Anexo (@).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8e0353fd-2e82-4aaa-901b-8ba090789dd9"/>
    <w:p>
      <w:pPr>
        <w:pStyle w:val="CaptionedFigure"/>
      </w:pPr>
      <w:bookmarkStart w:id="162" w:name="fig:"/>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1.ce58aec</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d6d75e4c-5a7d-4b27-8e80-113abd35a621"/>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7b07a675-e19d-4068-b2d7-f7e21806a618"/>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1.ce58aec</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e58aecd73958fb765de8de97f33044b828d8d5d/"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e58aecd73958fb765de8de97f33044b828d8d5d/"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2023-07-21T11:00:45Z</dcterms:created>
  <dcterms:modified xsi:type="dcterms:W3CDTF">2023-07-21T11:00:45Z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