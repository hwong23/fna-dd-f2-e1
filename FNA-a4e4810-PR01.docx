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STEF@a4e4810</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1.a4e4810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1.a4e4810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1.a4e4810</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2c0bc334-dd8b-4d6f-9585-09f0379b057b"/>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280"/>
        <w:gridCol w:w="664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1.a4e4810</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eeb7fa14-77d0-4e70-8e92-b3c85c6e9f03"/>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1.a4e4810</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40391a65-aeeb-460f-86f9-a5d53c34533b"/>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5f1cbf86-afb8-4622-a685-857230a013ed"/>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83f94481-4870-4733-93b7-581ce4834e45"/>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efcce0b1-88da-4b02-b48e-8789eff141b6"/>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1.a4e4810</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0eb635f0-5f01-496b-b16b-e31454d7d6aa"/>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1.a4e4810</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1.a4e4810</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f3581c8-dd73-4e1f-93a9-4cec8da9265a"/>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c305aace-9aac-42bc-8020-fc1bff60a9c1"/>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1.a4e4810</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dfdc2429-d3fd-404b-9f6a-1e92f6c491c6"/>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323c6336-2a96-4f5a-855e-078696e0a951"/>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1.a4e4810 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929e97a1-6ac7-4084-833b-ecc1fd10c09e"/>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1.a4e4810</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51c1c420-6bc5-4886-b554-cb330cdb0cb3"/>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1.a4e4810</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3d7c40b9-ece3-42dd-af4f-99b68d6f8685"/>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1.a4e4810</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82b302ad-eb57-4d93-8b8b-62a207461f0f"/>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1.a4e4810</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1.a4e4810</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3">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8"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84" w:name="escenarios"/>
    <w:p>
      <w:pPr>
        <w:pStyle w:val="Ttulo3"/>
      </w:pPr>
      <w:r>
        <w:t xml:space="preserve">Escenarios</w:t>
      </w:r>
    </w:p>
    <w:p>
      <w:pPr>
        <w:pStyle w:val="FirstParagraph"/>
      </w:pPr>
      <w:r>
        <w:t xml:space="preserve">Los escenarios de evaluación, en este contexto, son las operaciones más usadas por el negocio.</w:t>
      </w:r>
    </w:p>
    <w:bookmarkEnd w:id="184"/>
    <w:bookmarkStart w:id="187"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85"/>
      </w:r>
    </w:p>
    <w:p>
      <w:r>
        <w:br w:type="page"/>
      </w:r>
    </w:p>
    <w:bookmarkEnd w:id="187"/>
    <w:bookmarkEnd w:id="188"/>
    <w:bookmarkEnd w:id="189"/>
    <w:bookmarkStart w:id="194" w:name="referencias"/>
    <w:p>
      <w:pPr>
        <w:pStyle w:val="Ttulo1"/>
      </w:pPr>
      <w:r>
        <w:t xml:space="preserve">Referencias</w:t>
      </w:r>
    </w:p>
    <w:bookmarkStart w:id="190" w:name="refs"/>
    <w:p>
      <w:pPr>
        <w:pStyle w:val="Bibliography"/>
      </w:pPr>
      <w:r>
        <w:t xml:space="preserve">E-Service. Situación SOA Actual del FNA. Etapa I. (2022).</w:t>
      </w:r>
    </w:p>
    <w:bookmarkEnd w:id="190"/>
    <w:bookmarkStart w:id="191" w:name="refs"/>
    <w:p>
      <w:pPr>
        <w:pStyle w:val="Bibliography"/>
      </w:pPr>
      <w:r>
        <w:t xml:space="preserve">E-Service. Arquitectura de Referencia del FNA. Etapa II. (2023).</w:t>
      </w:r>
    </w:p>
    <w:bookmarkEnd w:id="191"/>
    <w:bookmarkStart w:id="192" w:name="refs"/>
    <w:p>
      <w:pPr>
        <w:pStyle w:val="Bibliography"/>
      </w:pPr>
      <w:r>
        <w:t xml:space="preserve">E-Service. Hoja de Ruta e Iniciativas. Etapa III. (2023).</w:t>
      </w:r>
    </w:p>
    <w:bookmarkEnd w:id="192"/>
    <w:bookmarkStart w:id="193" w:name="refs"/>
    <w:p>
      <w:pPr>
        <w:pStyle w:val="Bibliography"/>
      </w:pPr>
      <w:r>
        <w:t xml:space="preserve">TOGAF 9.1. Risk Management (2023). En https://pubs.opengroup.org/architecture/togaf9-doc/arch/chap27.html</w:t>
      </w:r>
    </w:p>
    <w:bookmarkEnd w:id="193"/>
    <w:bookmarkEnd w:id="1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5">
    <w:p>
      <w:pPr>
        <w:pStyle w:val="Textonotapie"/>
      </w:pPr>
      <w:r>
        <w:rPr>
          <w:rStyle w:val="Refdenotaalpie"/>
        </w:rPr>
        <w:footnoteRef/>
      </w:r>
      <w:r>
        <w:t xml:space="preserve"> </w:t>
      </w:r>
      <w:hyperlink r:id="rId186">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a4e481036da606cece45410143db811ec27ac6d7/"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a4e481036da606cece45410143db811ec27ac6d7/"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2023-07-04T15:28:11Z</dcterms:created>
  <dcterms:modified xsi:type="dcterms:W3CDTF">2023-07-04T15:28:11Z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