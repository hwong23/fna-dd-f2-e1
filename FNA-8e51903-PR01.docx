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STEF@8e51903</w:t>
        </w:r>
      </w:hyperlink>
      <w:r>
        <w:t xml:space="preserve"> </w:t>
      </w:r>
      <w:r>
        <w:t xml:space="preserve">del June 30, 2023.</w:t>
      </w:r>
      <w:r>
        <w:t xml:space="preserve"> </w:t>
      </w:r>
    </w:p>
    <w:p>
      <w:pPr>
        <w:pStyle w:val="Textoindependiente"/>
      </w:pPr>
      <w:r>
        <w:t xml:space="preserve">   </w:t>
      </w:r>
      <w:r>
        <w:rPr>
          <w:bCs/>
          <w:b/>
        </w:rPr>
        <w:t xml:space="preserve">Versión</w:t>
      </w:r>
      <w:r>
        <w:t xml:space="preserve"> </w:t>
      </w:r>
      <w:r>
        <w:t xml:space="preserve">del producto 1.8e51903 de 30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1.8e51903 del 30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1.8e51903</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672b5f5d-a7db-4631-a6f0-53cd96c57025"/>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1.8e51903</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c6db8382-2487-44e6-94ad-1c3f2a7e7757"/>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1.8e51903</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44278ec8-046d-4752-8db2-a8cf517817de"/>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f9f037ce-9168-4b50-a48d-6b2edd8367b9"/>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7c28ceb6-19a5-40ed-bad1-218a8048c92a"/>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1243cea7-5e3f-4c1f-b9f4-e834f3f72827"/>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1.8e51903</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f838fa61-fa85-47a9-95e8-a5c48fb5e343"/>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1.8e51903</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1.8e51903</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a2886b97-ff35-40b3-b72d-5203ddca18e0"/>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7697dd35-825b-4376-86ea-0e49a0c9b75f"/>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1.8e51903</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375c3565-50b0-4f83-9715-23e6f122f86e"/>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95e0cca5-5b1e-44ae-b75a-ce754a2e53f0"/>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1.8e51903 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10384c76-28d4-48c8-8a3f-1644ec959e01"/>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1.8e51903</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5"/>
    <w:bookmarkStart w:id="146"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0428f546-a473-44c7-bc97-2cd543403d38"/>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30 Jun 2023</w:t>
      </w:r>
    </w:p>
    <w:p>
      <w:pPr>
        <w:pStyle w:val="Textodebloque"/>
      </w:pPr>
      <w:r>
        <w:rPr>
          <w:bCs/>
          <w:b/>
        </w:rPr>
        <w:t xml:space="preserve">Versión</w:t>
      </w:r>
      <w:r>
        <w:t xml:space="preserve"> </w:t>
      </w:r>
      <w:r>
        <w:t xml:space="preserve">1.8e51903</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Modelo operativo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b38427e6-dbf4-4541-b95c-a6368e2d570c"/>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1.8e51903</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5"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eec43da8-a9cc-487e-a99a-e371cc05eb88"/>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69"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69"/>
    <w:bookmarkStart w:id="170"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p>
    <w:p>
      <w:pPr>
        <w:numPr>
          <w:ilvl w:val="0"/>
          <w:numId w:val="1028"/>
        </w:numPr>
        <w:pStyle w:val="Compact"/>
      </w:pPr>
      <w:r>
        <w:t xml:space="preserve">Divulgar el valor empresarial ampliado y elevado de la arquitectura SOA a las áreas relacionadas con TI del FNA</w:t>
      </w:r>
    </w:p>
    <w:p>
      <w:pPr>
        <w:numPr>
          <w:ilvl w:val="0"/>
          <w:numId w:val="1028"/>
        </w:numPr>
        <w:pStyle w:val="Compact"/>
      </w:pPr>
      <w:r>
        <w:t xml:space="preserve">Procurar la visibilidad de las otras áreas del FNA del trabajo de la oficina de arquitectura</w:t>
      </w:r>
    </w:p>
    <w:p>
      <w:pPr>
        <w:pStyle w:val="FirstParagraph"/>
      </w:pPr>
    </w:p>
    <w:bookmarkEnd w:id="170"/>
    <w:bookmarkStart w:id="174"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1"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1"/>
    <w:bookmarkStart w:id="172"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2"/>
    <w:bookmarkStart w:id="173"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1.8e51903</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3"/>
    <w:bookmarkEnd w:id="174"/>
    <w:bookmarkEnd w:id="175"/>
    <w:bookmarkStart w:id="180"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79" w:name="consideraciones-para-operar-la-bitácora"/>
    <w:p>
      <w:pPr>
        <w:pStyle w:val="Ttulo2"/>
      </w:pPr>
      <w:r>
        <w:t xml:space="preserve">Consideraciones para Operar la Bitácora</w:t>
      </w:r>
    </w:p>
    <w:bookmarkStart w:id="176"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6"/>
    <w:bookmarkStart w:id="177"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7"/>
    <w:bookmarkStart w:id="178"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0"/>
        </w:numPr>
      </w:pPr>
      <w:r>
        <w:t xml:space="preserve">Estado: Tenemos cuatro estados diferentes en los que un ADR puede ser: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1.8e51903</w:t>
            </w:r>
            <w:r>
              <w:t xml:space="preserve"> </w:t>
            </w:r>
            <w:r>
              <w:t xml:space="preserve">del 30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8"/>
    <w:bookmarkEnd w:id="179"/>
    <w:bookmarkEnd w:id="180"/>
    <w:bookmarkStart w:id="181"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81"/>
    <w:bookmarkStart w:id="186" w:name="referencias"/>
    <w:p>
      <w:pPr>
        <w:pStyle w:val="Ttulo1"/>
      </w:pPr>
      <w:r>
        <w:t xml:space="preserve">Referencias</w:t>
      </w:r>
    </w:p>
    <w:bookmarkStart w:id="182" w:name="refs"/>
    <w:p>
      <w:pPr>
        <w:pStyle w:val="Bibliography"/>
      </w:pPr>
      <w:r>
        <w:t xml:space="preserve">E-Service. Situación SOA Actual del FNA. Etapa I. (2022).</w:t>
      </w:r>
    </w:p>
    <w:bookmarkEnd w:id="182"/>
    <w:bookmarkStart w:id="183" w:name="refs"/>
    <w:p>
      <w:pPr>
        <w:pStyle w:val="Bibliography"/>
      </w:pPr>
      <w:r>
        <w:t xml:space="preserve">E-Service. Arquitectura de Referencia del FNA. Etapa II. (2023).</w:t>
      </w:r>
    </w:p>
    <w:bookmarkEnd w:id="183"/>
    <w:bookmarkStart w:id="184" w:name="refs"/>
    <w:p>
      <w:pPr>
        <w:pStyle w:val="Bibliography"/>
      </w:pPr>
      <w:r>
        <w:t xml:space="preserve">E-Service. Hoja de Ruta e Iniciativas. Etapa III. (2023).</w:t>
      </w:r>
    </w:p>
    <w:bookmarkEnd w:id="184"/>
    <w:bookmarkStart w:id="185" w:name="refs"/>
    <w:p>
      <w:pPr>
        <w:pStyle w:val="Bibliography"/>
      </w:pPr>
      <w:r>
        <w:t xml:space="preserve">TOGAF 9.1. Risk Management (2023). En https://pubs.opengroup.org/architecture/togaf9-doc/arch/chap27.html</w:t>
      </w:r>
    </w:p>
    <w:bookmarkEnd w:id="185"/>
    <w:bookmarkEnd w:id="18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8e519030f3132ac733aaf4c4a592e9166202b61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8e519030f3132ac733aaf4c4a592e9166202b619/"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2023-06-30T12:23:59Z</dcterms:created>
  <dcterms:modified xsi:type="dcterms:W3CDTF">2023-06-30T12:23:59Z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2023-06-30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