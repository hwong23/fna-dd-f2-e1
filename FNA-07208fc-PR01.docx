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STEF@07208fc</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1.07208fc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1.07208fc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1.07208fc</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8df81e8f-25d2-47bc-8187-571298728bf0"/>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c837a8d-4661-434f-bd49-9bb0b40ae639"/>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30c11a7d-2297-4045-970b-011a74ce412e"/>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e27f3594-8b41-4f09-a788-4f76bd8d62be"/>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be84c3f9-7bcf-47aa-91c8-0db9e2a99e07"/>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d734309-02f8-4bde-9d76-8e3d699b203c"/>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b7add3a-cc73-471e-b6e0-a084880410a7"/>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756890c5-4fc1-49f7-9236-5ef9f814e2a2"/>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91430ee9-e3bf-445f-a7cd-99a90dea42a3"/>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a58ab8c-a177-4d0d-bd81-57e76a370b9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3ee3475-929e-4a58-869b-c9c339d9eb2b"/>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1.07208fc 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b06d2f70-a2f4-474f-8594-5416c785d6f9"/>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d45f869e-31cc-4062-a7f7-9607a3424a26"/>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1.07208fc</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47685f4b-0eca-4375-b41f-4664b2170189"/>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4895f512-890a-4350-a4ce-3c36b9d27876"/>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1.07208fc</w:t>
            </w:r>
            <w:r>
              <w:t xml:space="preserve"> </w:t>
            </w:r>
            <w:r>
              <w:t xml:space="preserve">del 13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7208fc15c9686253e722fb65a860188b495cd0f/"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7208fc15c9686253e722fb65a860188b495cd0f/"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2023-07-13T20:31:38Z</dcterms:created>
  <dcterms:modified xsi:type="dcterms:W3CDTF">2023-07-13T20:31:38Z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