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STEF@38c8f50</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1.38c8f50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1.38c8f50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1.38c8f50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509b1d65-467d-4a6c-a2c1-e164bbf6dcf1"/>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9bc6e071-e3e9-417d-a324-84ad5cfd6b45"/>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8b9f80e-7d80-42a9-9de7-8682f509b50a"/>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fcee2bbf-ec8b-4907-b236-003007d21aa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97b98bd9-7466-4a82-adcb-7cec9f3fb593"/>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4a4f92ed-6257-4a5c-b842-97ee9b09c9c8"/>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f24c3825-1b2c-4940-9ab2-f2f8d26dcdb8"/>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d337bc1-b482-4870-a737-bc75105050fd"/>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9bebd019-ef78-4ec1-8dcd-c9120efa30b6"/>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f47795e-7832-425a-a9da-f6b9435c0ed7"/>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47d7756e-5743-474d-bf92-80875a530740"/>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1.38c8f50 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b8fa9fe-7cbb-4f59-962a-44c562ccaf6f"/>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1dba4a8-0e0a-4bc1-a8f9-fe4aed5b70bc"/>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1.38c8f50</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c482a5be-60c7-4873-9997-180d052b19dd"/>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f4102a6e-5b11-4c68-9f53-a6a595244274"/>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1.38c8f50</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SourceCode"/>
      </w:pPr>
      <w:r>
        <w:rPr>
          <w:rStyle w:val="VerbatimChar"/>
        </w:rPr>
        <w:t xml:space="preserve">1. Debe estar ordenada en aspectos, como mínimo</w:t>
      </w:r>
      <w:r>
        <w:br/>
      </w:r>
      <w:r>
        <w:rPr>
          <w:rStyle w:val="VerbatimChar"/>
        </w:rPr>
        <w:t xml:space="preserve">    1. Riesgos técnicos</w:t>
      </w:r>
      <w:r>
        <w:br/>
      </w:r>
      <w:r>
        <w:rPr>
          <w:rStyle w:val="VerbatimChar"/>
        </w:rPr>
        <w:t xml:space="preserve">    2. Puntos de Sensibilidad al Cambio</w:t>
      </w:r>
      <w:r>
        <w:br/>
      </w:r>
      <w:r>
        <w:rPr>
          <w:rStyle w:val="VerbatimChar"/>
        </w:rPr>
        <w:t xml:space="preserve">    3. Compensaciones</w:t>
      </w:r>
      <w:r>
        <w:br/>
      </w:r>
      <w:r>
        <w:rPr>
          <w:rStyle w:val="VerbatimChar"/>
        </w:rPr>
        <w:t xml:space="preserve">    4. Costo / Beneficio</w:t>
      </w:r>
      <w:r>
        <w:br/>
      </w:r>
      <w:r>
        <w:br/>
      </w:r>
      <w:r>
        <w:rPr>
          <w:rStyle w:val="VerbatimChar"/>
        </w:rPr>
        <w:t xml:space="preserve">2. Debe estar implementado por elementos básicos y las operaciones sobre estos</w:t>
      </w:r>
      <w:r>
        <w:br/>
      </w:r>
      <w:r>
        <w:rPr>
          <w:rStyle w:val="VerbatimChar"/>
        </w:rPr>
        <w:t xml:space="preserve">    1. Escenarios de calidad: elaboración de escenarios</w:t>
      </w:r>
      <w:r>
        <w:br/>
      </w:r>
      <w:r>
        <w:rPr>
          <w:rStyle w:val="VerbatimChar"/>
        </w:rPr>
        <w:t xml:space="preserve">    2. Sistema de puntuación: evaluación de escenarios (puntaje)</w:t>
      </w:r>
      <w:r>
        <w:br/>
      </w:r>
      <w:r>
        <w:rPr>
          <w:rStyle w:val="VerbatimChar"/>
        </w:rPr>
        <w:t xml:space="preserve">    3. Árbol de utilidad (diversificación): proveer alternativas de caminos </w:t>
      </w:r>
      <w:r>
        <w:br/>
      </w:r>
      <w:r>
        <w:rPr>
          <w:rStyle w:val="VerbatimChar"/>
        </w:rPr>
        <w:t xml:space="preserve">       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3"/>
        </w:numPr>
        <w:pStyle w:val="Compact"/>
      </w:pPr>
      <w:r>
        <w:t xml:space="preserve">Método de Evaluación de Arquitectura, ATAM. Open Group</w:t>
      </w:r>
    </w:p>
    <w:p>
      <w:pPr>
        <w:numPr>
          <w:ilvl w:val="0"/>
          <w:numId w:val="1033"/>
        </w:numPr>
        <w:pStyle w:val="Compact"/>
      </w:pPr>
      <w:r>
        <w:t xml:space="preserve">Método de Revisión de Arquitecturas de Solución, Simon Field, bajo licencia Creative Commons 4.0.</w:t>
      </w:r>
      <w:r>
        <w:t xml:space="preserve"> </w:t>
      </w:r>
      <w:r>
        <w:rPr>
          <w:rStyle w:val="Refdenotaalpie"/>
        </w:rPr>
        <w:footnoteReference w:id="185"/>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8c8f50757fa622bdb66b23f7f9680f210179113/"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8c8f50757fa622bdb66b23f7f9680f210179113/"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2023-07-03T19:41:59Z</dcterms:created>
  <dcterms:modified xsi:type="dcterms:W3CDTF">2023-07-03T19:41:59Z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