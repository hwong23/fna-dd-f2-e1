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STEF@4b97708</w:t>
        </w:r>
      </w:hyperlink>
      <w:r>
        <w:t xml:space="preserve"> </w:t>
      </w:r>
      <w:r>
        <w:t xml:space="preserve">del July 26, 2023.</w:t>
      </w:r>
      <w:r>
        <w:t xml:space="preserve"> </w:t>
      </w:r>
    </w:p>
    <w:p>
      <w:pPr>
        <w:pStyle w:val="Textoindependiente"/>
      </w:pPr>
      <w:r>
        <w:t xml:space="preserve">   </w:t>
      </w:r>
      <w:r>
        <w:rPr>
          <w:bCs/>
          <w:b/>
        </w:rPr>
        <w:t xml:space="preserve">Versión</w:t>
      </w:r>
      <w:r>
        <w:t xml:space="preserve"> </w:t>
      </w:r>
      <w:r>
        <w:t xml:space="preserve">del producto 1.4b97708 de 26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1.4b97708 del 26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1.4b97708</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906dc3f9-e06a-41c5-b703-45bbad48cbf6"/>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9299c502-0cbd-48af-9a22-074e34301f4d"/>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7f49b6f5-5296-4f70-9051-6ce1ec080410"/>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84ecc7ef-9b2e-4175-9e8f-32e3bd5b5a3c"/>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88fc181b-948a-46d6-9bc1-257d049302bc"/>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af921357-6e4c-4c02-b142-1d70561fdfae"/>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d06c400c-f800-45a1-9265-340e23794eac"/>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generales que competen también a la oficina de arquitectura, están dirigidos a las problemáticas encontradas en la Fase I. Estos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operativo del que la oficina de arquitectura es el órgano ejecutivo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funciones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e81af468-68db-48e7-bd5b-f88c12274b3c"/>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oficina. Ejemplo, las decisiones de arquitectura. Es deber del área de arquitectura del FNA centralizar la autoría y gestión de este tipo de información.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diagnosticar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entregas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responsabilidades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712aed5f-aa5c-42b5-ae60-72506454bc49"/>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1.4b97708 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1.4b97708</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26b93651-2dd8-4c9f-b9f5-016e35f23f00"/>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En el siguiente diagrama resumimos la actuación y colaboración del modelo operativo del Comité de Arquitectura.</w:t>
      </w:r>
    </w:p>
    <w:bookmarkStart w:id="0" w:name="fig:bf5e569d-4335-46ad-95a2-8780a9563d5d"/>
    <w:p>
      <w:pPr>
        <w:pStyle w:val="CaptionedFigure"/>
      </w:pPr>
      <w:bookmarkStart w:id="174" w:name="fi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poder acceder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impactantes,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metodológicos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1.4b97708</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b97708f726a3fd2c91ce7a6fbc55eb70a540e3a/"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b97708f726a3fd2c91ce7a6fbc55eb70a540e3a/"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2023-07-26T20:08:32Z</dcterms:created>
  <dcterms:modified xsi:type="dcterms:W3CDTF">2023-07-26T20:08:32Z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