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STEF@070d2df</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1.070d2df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1.070d2df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1.070d2df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cebfff1-81c3-47be-aee3-873c15a7eacd"/>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2ee122b-8120-4955-a85a-0f08a60e0830"/>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bde6946a-b16f-4cbe-b602-ad7f3c994696"/>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77c2982c-d6b4-47f1-822d-2522997e6297"/>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e2e086a0-bd85-400a-a3b3-a6103505d5ce"/>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cf9dbd9b-cf2e-4f0c-a832-ece3c69614d1"/>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6765152b-10cd-4490-9c25-6cf233b8538b"/>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266ef831-717e-4b92-a568-75778888747c"/>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0d64df11-3a9c-4702-abb7-fdb8c2718ac3"/>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740fe07b-e16c-4f38-9518-cea6a536a31b"/>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ed6c3c6b-f5cc-4989-b2ec-6d559694f4bb"/>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1.070d2df 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73199663-93fd-4cbd-99b5-81422f7661ee"/>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ca133fd-1606-4ecf-a294-c332eb0ddc78"/>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1.070d2df</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e55c0257-d379-4e9c-b5d2-c6ba31fe9a05"/>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60803f00-d547-4ef1-83e3-6e998983d879"/>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1.070d2df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70d2df8c18285b734d592fecb1a45618f278a1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70d2df8c18285b734d592fecb1a45618f278a1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2023-06-30T02:37:32Z</dcterms:created>
  <dcterms:modified xsi:type="dcterms:W3CDTF">2023-06-30T02:37:32Z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