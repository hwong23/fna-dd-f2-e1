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STEF@cfea210</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1.cfea210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1.cfea210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1.cfea210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d9f32c40-a403-46cf-b966-4a3f8bbf44a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b68c1b1d-90b7-42c4-ae4a-492703c9183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2c7d2317-652f-4ae8-a38e-4da2a391533f"/>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r>
        <w:t xml:space="preserve"> </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07c0037-6215-48bc-8ab7-3dc45e8990cf"/>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c4445939-225f-4b47-a074-31ea30014089"/>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0eec2bea-f8c7-4a6c-bb8d-768cfb147973"/>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b2421afd-e967-42cb-8c39-febd0298bbd2"/>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8fbdb08a-fea0-44dc-b479-37f77a34e5f6"/>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c4e9447b-babd-42ff-8e20-88b950cd2d2b"/>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304d0701-9456-41e5-884a-a6d0842cbd18"/>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343bcb0d-9c16-412c-ad01-b5f01f7e9434"/>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1.cfea210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d155d2df-32f4-415c-8ffc-77736fbe6100"/>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fefd9d3-6e7f-4064-be43-f7108ed6cd6f"/>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1.cfea210</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0ce0a24b-f554-4d2f-9ab1-dbf1ee6289c7"/>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11eeb169-eb77-435c-9e10-4238d5a87b07"/>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1.cfea210</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fea210e1754c3f1cae3d6087d5939d236dba60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fea210e1754c3f1cae3d6087d5939d236dba60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2023-06-24T20:12:32Z</dcterms:created>
  <dcterms:modified xsi:type="dcterms:W3CDTF">2023-06-24T20:12:32Z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