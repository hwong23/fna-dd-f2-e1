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STEF@3dddb4f</w:t>
        </w:r>
      </w:hyperlink>
      <w:r>
        <w:t xml:space="preserve"> </w:t>
      </w:r>
      <w:r>
        <w:t xml:space="preserve">del August 15, 2023.</w:t>
      </w:r>
      <w:r>
        <w:t xml:space="preserve"> </w:t>
      </w:r>
    </w:p>
    <w:p>
      <w:pPr>
        <w:pStyle w:val="Textoindependiente"/>
      </w:pPr>
      <w:r>
        <w:t xml:space="preserve">   </w:t>
      </w:r>
      <w:r>
        <w:rPr>
          <w:bCs/>
          <w:b/>
        </w:rPr>
        <w:t xml:space="preserve">Versión</w:t>
      </w:r>
      <w:r>
        <w:t xml:space="preserve"> </w:t>
      </w:r>
      <w:r>
        <w:t xml:space="preserve">del producto 1.3dddb4f de 15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1.3dddb4f del 15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1.3dddb4f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4be7994-bf47-4781-830e-e79864267f83"/>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3e4bedf-8f07-4dda-8f91-8f8f2863c6d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c24e6f6b-3159-4c75-8bd7-f930e0243a7e"/>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d98b3324-7fbb-44cb-8b20-077090aedff4"/>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cdb416f6-02ea-4c2e-865a-7df578d02117"/>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c59d4477-fbba-48cc-991b-f0b1d0b23f67"/>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c1f063aa-fb3e-4816-9dc1-65f454de3b6d"/>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81e5ad46-b89d-4293-9bc5-178352d3c57b"/>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ada730a7-6191-44ac-bc89-18eb029edf15"/>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1.3dddb4f 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1.3dddb4f</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pertinentes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3ab57ee5-f9c2-4324-96cb-6aa8e547c17d"/>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de las arquitecturas más relevantes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comiteModelo.png"/>
    <w:p>
      <w:pPr>
        <w:pStyle w:val="CaptionedFigure"/>
      </w:pPr>
      <w:bookmarkStart w:id="174" w:name="fig:comiteModelo.pn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de la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tres funciones básicas. Es decir, el comité debe responder a:</w:t>
      </w:r>
    </w:p>
    <w:p>
      <w:pPr>
        <w:numPr>
          <w:ilvl w:val="0"/>
          <w:numId w:val="1028"/>
        </w:numPr>
        <w:pStyle w:val="Compact"/>
      </w:pPr>
      <w:r>
        <w:t xml:space="preserve">FUNC10. Dirimir (decisiones)</w:t>
      </w:r>
    </w:p>
    <w:p>
      <w:pPr>
        <w:numPr>
          <w:ilvl w:val="0"/>
          <w:numId w:val="1028"/>
        </w:numPr>
        <w:pStyle w:val="Compact"/>
      </w:pPr>
      <w:r>
        <w:t xml:space="preserve">FUNC11. Divulgar (resoluciones)</w:t>
      </w:r>
    </w:p>
    <w:p>
      <w:pPr>
        <w:numPr>
          <w:ilvl w:val="0"/>
          <w:numId w:val="1028"/>
        </w:numPr>
        <w:pStyle w:val="Compact"/>
      </w:pPr>
      <w:r>
        <w:t xml:space="preserve">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1.3dddb4f</w:t>
            </w:r>
            <w:r>
              <w:t xml:space="preserve"> </w:t>
            </w:r>
            <w:r>
              <w:t xml:space="preserve">del 15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dddb4ffde13a88f4ed8bd3931d2c05fd21fa4e5/"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dddb4ffde13a88f4ed8bd3931d2c05fd21fa4e5/"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2023-08-15T16:40:01Z</dcterms:created>
  <dcterms:modified xsi:type="dcterms:W3CDTF">2023-08-15T16:40:01Z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