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STEF@7057912</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1.7057912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1.7057912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1.7057912</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0dd47b4e-323d-4b48-a6e9-b5dc02138af0"/>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669624e1-8efb-4e1a-81d3-498b48ba865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f74c7d08-cb97-4304-bbb1-a97440768be9"/>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b8951dc7-f24f-4c2c-b887-331b2507864e"/>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b8c7f59-a52c-4b76-86c6-26f67480b9a0"/>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1b73478b-2456-427c-b483-56c592bd3653"/>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d359e48e-9117-446f-b4ca-f85923f2cfe3"/>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27d3fc42-61e4-47ca-b489-3dc93b6c23c2"/>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53c3d4d9-02c1-4a7a-aba1-4346cf53be64"/>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1.7057912 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1.7057912</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d6f99faf-9e0c-40d1-abac-b9f90473d509"/>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7ceb7e16-645a-4aef-aaf4-2bc759b99fc5"/>
    <w:p>
      <w:pPr>
        <w:pStyle w:val="CaptionedFigure"/>
      </w:pPr>
      <w:bookmarkStart w:id="174" w:name="fi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1.7057912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0579129ecf26fc1920fcc4ee05bde4cc235e156/"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0579129ecf26fc1920fcc4ee05bde4cc235e156/"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2023-07-24T13:29:27Z</dcterms:created>
  <dcterms:modified xsi:type="dcterms:W3CDTF">2023-07-24T13:29:27Z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