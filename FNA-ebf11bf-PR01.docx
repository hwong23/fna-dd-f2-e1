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STEF@ebf11bf</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1.ebf11bf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1.ebf11bf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1.ebf11bf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c9797523-7dae-451f-990a-5f9a02bae1c9"/>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37bcf5d2-c3bc-447d-b700-d988ebba056d"/>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61242fb-1590-428b-a735-2d8828525c25"/>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b46cf13-24cc-45e5-ac75-52c2fe335534"/>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06aab17-8cf9-45fc-bea7-ecdc0377eff9"/>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911ffd7e-d853-4e0e-9e8f-75a83788b75e"/>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eae24cf-a788-459a-8bdd-22d79d76d6ad"/>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98d0c6bf-e5b9-4717-a84e-bf146e119ce0"/>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12e2063f-60c8-46f1-87fb-2760c8d5134d"/>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c516ce0-e560-4c87-bc72-95eaf9684932"/>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851b29d7-9849-46a0-b7d9-c1ba997a78c1"/>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1.ebf11bf 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af2be0de-bc17-48e7-addc-c51e34052ab2"/>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4ba19d3d-643f-4774-b8c1-bd49c22dc71c"/>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1.ebf11bf</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3d5f84aa-3a4d-4a6e-87e3-78cc0c9619e2"/>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cd8ec4c-3bcb-4df4-b082-bfb438ab6645"/>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1.ebf11bf</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bf11bfda6c45df97026019e0bdc7e862d55d7d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bf11bfda6c45df97026019e0bdc7e862d55d7d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2023-06-28T19:42:58Z</dcterms:created>
  <dcterms:modified xsi:type="dcterms:W3CDTF">2023-06-28T19:42:58Z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